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6823C" id="_x0000_t202" coordsize="21600,21600" o:spt="202" path="m,l,21600r21600,l21600,xe">
                <v:stroke joinstyle="miter"/>
                <v:path gradientshapeok="t" o:connecttype="rect"/>
              </v:shapetype>
              <v:shape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&#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Heading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" filled="f" stroked="f" strokeweight=".5pt">
                <v:textbox inset="3.6pt,0,3.6pt,0">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Heading1"/>
        <w:spacing w:before="280" w:after="140"/>
      </w:pPr>
      <w:r>
        <w:rPr>
          <w:color w:val="1F3864"/>
        </w:rPr>
        <w:lastRenderedPageBreak/>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ListParagraph"/>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ListParagraph"/>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ListParagraph"/>
        <w:numPr>
          <w:ilvl w:val="0"/>
          <w:numId w:val="32"/>
        </w:numPr>
        <w:spacing w:after="100" w:line="276" w:lineRule="auto"/>
        <w:contextualSpacing w:val="0"/>
      </w:pPr>
      <w:r>
        <w:rPr>
          <w:b/>
          <w:bCs/>
        </w:rPr>
        <w:t xml:space="preserve">Event details page: </w:t>
      </w:r>
      <w:r>
        <w:t>one page that displays the details of a selected event (using a GET parameter, e.g. event.php?id=3).</w:t>
      </w:r>
    </w:p>
    <w:p w14:paraId="391556C5" w14:textId="77777777" w:rsidR="00BF0455" w:rsidRDefault="00BF0455" w:rsidP="00BF0455">
      <w:pPr>
        <w:pStyle w:val="ListParagraph"/>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ListParagraph"/>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ListParagraph"/>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Heading1"/>
        <w:spacing w:before="280" w:after="140"/>
      </w:pPr>
      <w:r>
        <w:rPr>
          <w:color w:val="1F3864"/>
        </w:rPr>
        <w:lastRenderedPageBreak/>
        <w:t>Technical Requirements</w:t>
      </w:r>
    </w:p>
    <w:p w14:paraId="4897149F" w14:textId="77777777" w:rsidR="00BF0455" w:rsidRDefault="00BF0455" w:rsidP="00BF0455">
      <w:pPr>
        <w:pStyle w:val="Heading2"/>
        <w:spacing w:before="220" w:after="100"/>
      </w:pPr>
      <w:r>
        <w:rPr>
          <w:color w:val="2E5395"/>
        </w:rPr>
        <w:t>HTML</w:t>
      </w:r>
    </w:p>
    <w:p w14:paraId="66FEF352" w14:textId="77777777" w:rsidR="00BF0455" w:rsidRDefault="00BF0455" w:rsidP="00BF0455">
      <w:pPr>
        <w:pStyle w:val="ListParagraph"/>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ListParagraph"/>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Heading2"/>
        <w:spacing w:before="220" w:after="100"/>
      </w:pPr>
      <w:r>
        <w:rPr>
          <w:color w:val="2E5395"/>
        </w:rPr>
        <w:t>CSS</w:t>
      </w:r>
    </w:p>
    <w:p w14:paraId="2BB17846" w14:textId="77777777" w:rsidR="00BF0455" w:rsidRDefault="00BF0455" w:rsidP="00BF0455">
      <w:pPr>
        <w:pStyle w:val="ListParagraph"/>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ListParagraph"/>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ListParagraph"/>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Heading2"/>
        <w:spacing w:before="220" w:after="100"/>
      </w:pPr>
      <w:r>
        <w:rPr>
          <w:color w:val="2E5395"/>
        </w:rPr>
        <w:t xml:space="preserve">PHP </w:t>
      </w:r>
    </w:p>
    <w:p w14:paraId="2ED10E45" w14:textId="77777777" w:rsidR="00BF0455" w:rsidRDefault="00BF0455" w:rsidP="00BF0455">
      <w:pPr>
        <w:pStyle w:val="ListParagraph"/>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ListParagraph"/>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ListParagraph"/>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ListParagraph"/>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ListParagraph"/>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ListParagraph"/>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ListParagraph"/>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ListParagraph"/>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ListParagraph"/>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ListParagraph"/>
        <w:spacing w:after="100" w:line="276" w:lineRule="auto"/>
        <w:ind w:left="480"/>
        <w:contextualSpacing w:val="0"/>
      </w:pPr>
    </w:p>
    <w:p w14:paraId="649305E9" w14:textId="77777777" w:rsidR="00BF0455" w:rsidRDefault="00BF0455" w:rsidP="00BF0455">
      <w:pPr>
        <w:pStyle w:val="Heading1"/>
        <w:spacing w:before="280" w:after="140"/>
      </w:pPr>
      <w:r>
        <w:rPr>
          <w:color w:val="1F3864"/>
        </w:rPr>
        <w:lastRenderedPageBreak/>
        <w:t>Submission Guidelines and Instructions</w:t>
      </w:r>
    </w:p>
    <w:p w14:paraId="77569661" w14:textId="77777777" w:rsidR="00BF0455" w:rsidRDefault="00BF0455" w:rsidP="00BF0455">
      <w:pPr>
        <w:pStyle w:val="Heading2"/>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ListParagraph"/>
        <w:numPr>
          <w:ilvl w:val="0"/>
          <w:numId w:val="32"/>
        </w:numPr>
        <w:spacing w:after="100" w:line="276" w:lineRule="auto"/>
        <w:contextualSpacing w:val="0"/>
      </w:pPr>
      <w:r>
        <w:t>Work completed this period.</w:t>
      </w:r>
    </w:p>
    <w:p w14:paraId="7C748931" w14:textId="77777777" w:rsidR="00BF0455" w:rsidRDefault="00BF0455" w:rsidP="00BF0455">
      <w:pPr>
        <w:pStyle w:val="ListParagraph"/>
        <w:numPr>
          <w:ilvl w:val="0"/>
          <w:numId w:val="32"/>
        </w:numPr>
        <w:spacing w:after="100" w:line="276" w:lineRule="auto"/>
        <w:contextualSpacing w:val="0"/>
      </w:pPr>
      <w:r>
        <w:t>One key decision made during this period.</w:t>
      </w:r>
    </w:p>
    <w:p w14:paraId="1DC02925" w14:textId="77777777" w:rsidR="00BF0455" w:rsidRDefault="00BF0455" w:rsidP="00BF0455">
      <w:pPr>
        <w:pStyle w:val="ListParagraph"/>
        <w:numPr>
          <w:ilvl w:val="0"/>
          <w:numId w:val="32"/>
        </w:numPr>
        <w:spacing w:after="100" w:line="276" w:lineRule="auto"/>
        <w:contextualSpacing w:val="0"/>
      </w:pPr>
      <w:r>
        <w:t>One problem encountered.</w:t>
      </w:r>
    </w:p>
    <w:p w14:paraId="6FF72C28" w14:textId="77777777" w:rsidR="00BF0455" w:rsidRDefault="00BF0455" w:rsidP="00BF0455">
      <w:pPr>
        <w:pStyle w:val="ListParagraph"/>
        <w:numPr>
          <w:ilvl w:val="0"/>
          <w:numId w:val="32"/>
        </w:numPr>
        <w:spacing w:after="100" w:line="276" w:lineRule="auto"/>
        <w:contextualSpacing w:val="0"/>
      </w:pPr>
      <w:r>
        <w:t>Plan for the next period.</w:t>
      </w:r>
    </w:p>
    <w:p w14:paraId="7865F1D0" w14:textId="77777777" w:rsidR="00BF0455" w:rsidRDefault="00BF0455" w:rsidP="00BF0455">
      <w:pPr>
        <w:pStyle w:val="ListParagraph"/>
        <w:numPr>
          <w:ilvl w:val="0"/>
          <w:numId w:val="32"/>
        </w:numPr>
        <w:spacing w:after="100" w:line="276" w:lineRule="auto"/>
        <w:contextualSpacing w:val="0"/>
      </w:pPr>
      <w:r>
        <w:t>Each group member's input/participation.</w:t>
      </w:r>
    </w:p>
    <w:p w14:paraId="79FABF5B" w14:textId="77777777" w:rsidR="00BF0455" w:rsidRDefault="00BF0455" w:rsidP="00BF0455">
      <w:pPr>
        <w:pStyle w:val="Heading2"/>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ListParagraph"/>
        <w:numPr>
          <w:ilvl w:val="0"/>
          <w:numId w:val="32"/>
        </w:numPr>
        <w:spacing w:after="100" w:line="276" w:lineRule="auto"/>
        <w:contextualSpacing w:val="0"/>
      </w:pPr>
      <w:r>
        <w:rPr>
          <w:b/>
          <w:bCs/>
        </w:rPr>
        <w:t>Date and week number.</w:t>
      </w:r>
    </w:p>
    <w:p w14:paraId="227CD309" w14:textId="77777777" w:rsidR="00BF0455" w:rsidRDefault="00BF0455" w:rsidP="00BF0455">
      <w:pPr>
        <w:pStyle w:val="ListParagraph"/>
        <w:numPr>
          <w:ilvl w:val="0"/>
          <w:numId w:val="32"/>
        </w:numPr>
        <w:spacing w:after="100" w:line="276" w:lineRule="auto"/>
        <w:contextualSpacing w:val="0"/>
      </w:pPr>
      <w:r>
        <w:t>What was accomplished that week (2–4 sentences).</w:t>
      </w:r>
    </w:p>
    <w:p w14:paraId="29B8C548" w14:textId="77777777" w:rsidR="00BF0455" w:rsidRDefault="00BF0455" w:rsidP="00BF0455">
      <w:pPr>
        <w:pStyle w:val="ListParagraph"/>
        <w:numPr>
          <w:ilvl w:val="0"/>
          <w:numId w:val="32"/>
        </w:numPr>
        <w:spacing w:after="100" w:line="276" w:lineRule="auto"/>
        <w:contextualSpacing w:val="0"/>
      </w:pPr>
      <w:r>
        <w:t>Which member did what.</w:t>
      </w:r>
    </w:p>
    <w:p w14:paraId="307519CC" w14:textId="77777777" w:rsidR="00BF0455" w:rsidRDefault="00BF0455" w:rsidP="00BF0455">
      <w:pPr>
        <w:pStyle w:val="ListParagraph"/>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Heading2"/>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ListParagraph"/>
        <w:numPr>
          <w:ilvl w:val="0"/>
          <w:numId w:val="32"/>
        </w:numPr>
        <w:spacing w:after="100" w:line="276" w:lineRule="auto"/>
        <w:contextualSpacing w:val="0"/>
      </w:pPr>
      <w:r>
        <w:t>The full source code of the website as a ZIP file (all .html, .css, .php files, images, and any data files), submitted together with the report.</w:t>
      </w:r>
    </w:p>
    <w:p w14:paraId="681A6A0A" w14:textId="77777777" w:rsidR="00BF0455" w:rsidRDefault="00BF0455" w:rsidP="00BF0455">
      <w:pPr>
        <w:pStyle w:val="ListParagraph"/>
        <w:numPr>
          <w:ilvl w:val="0"/>
          <w:numId w:val="32"/>
        </w:numPr>
        <w:spacing w:after="100" w:line="276" w:lineRule="auto"/>
        <w:contextualSpacing w:val="0"/>
      </w:pPr>
      <w:r>
        <w:t>A short “How to run” note (e.g., which folder to place in XAMPP/htdocs and which page to open first).</w:t>
      </w:r>
    </w:p>
    <w:p w14:paraId="5862ED27" w14:textId="77777777" w:rsidR="00BF0455" w:rsidRDefault="00BF0455" w:rsidP="00BF0455">
      <w:pPr>
        <w:pStyle w:val="ListParagraph"/>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Heading2"/>
        <w:spacing w:before="220" w:after="100"/>
      </w:pPr>
      <w:r>
        <w:rPr>
          <w:color w:val="2E5395"/>
        </w:rPr>
        <w:lastRenderedPageBreak/>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ListParagraph"/>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ListParagraph"/>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ListParagraph"/>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ListParagraph"/>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66376851" w14:textId="6D3B69CA" w:rsidR="00513F37" w:rsidRDefault="00513F37" w:rsidP="00513F37">
      <w:pPr>
        <w:pStyle w:val="Heading1"/>
        <w:numPr>
          <w:ilvl w:val="0"/>
          <w:numId w:val="32"/>
        </w:numPr>
        <w:spacing w:before="280" w:after="140"/>
        <w:rPr>
          <w:rFonts w:eastAsia="Calibri"/>
        </w:rPr>
      </w:pPr>
      <w:r>
        <w:rPr>
          <w:rFonts w:eastAsia="Calibri"/>
          <w:b w:val="0"/>
          <w:bCs w:val="0"/>
          <w:color w:val="1F3864"/>
        </w:rPr>
        <w:lastRenderedPageBreak/>
        <w:t>Project Rubric (Total: 20 marks)</w:t>
      </w:r>
    </w:p>
    <w:tbl>
      <w:tblPr>
        <w:tblW w:w="5000" w:type="dxa"/>
        <w:tblInd w:w="1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tblGrid>
      <w:tr w:rsidR="00513F37" w14:paraId="24BDBDAC" w14:textId="77777777" w:rsidTr="00513F37">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76A9E5B5" w14:textId="77777777" w:rsidR="00513F37" w:rsidRDefault="00513F37">
            <w:pPr>
              <w:rPr>
                <w:rFonts w:eastAsia="Calibri"/>
              </w:rPr>
            </w:pPr>
            <w:r>
              <w:rPr>
                <w:b/>
                <w:bCs/>
              </w:rPr>
              <w:t>Component</w:t>
            </w:r>
          </w:p>
        </w:tc>
        <w:tc>
          <w:tcPr>
            <w:tcW w:w="18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6EDE3B60" w14:textId="77777777" w:rsidR="00513F37" w:rsidRDefault="00513F37">
            <w:r>
              <w:rPr>
                <w:b/>
                <w:bCs/>
              </w:rPr>
              <w:t>Points</w:t>
            </w:r>
          </w:p>
        </w:tc>
      </w:tr>
      <w:tr w:rsidR="00513F37" w14:paraId="4447EDF7"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E2247C1" w14:textId="77777777" w:rsidR="00513F37" w:rsidRDefault="00513F37">
            <w:r>
              <w:t>Final website (functionality, code quality, design)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427698B" w14:textId="77777777" w:rsidR="00513F37" w:rsidRDefault="00513F37">
            <w:r>
              <w:t>10</w:t>
            </w:r>
          </w:p>
        </w:tc>
      </w:tr>
      <w:tr w:rsidR="00513F37" w14:paraId="33979ED5"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680E5B7" w14:textId="77777777" w:rsidR="00513F37" w:rsidRDefault="00513F37">
            <w:r>
              <w:t>Final report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9F94DCF" w14:textId="77777777" w:rsidR="00513F37" w:rsidRDefault="00513F37">
            <w:r>
              <w:t>4</w:t>
            </w:r>
          </w:p>
        </w:tc>
      </w:tr>
      <w:tr w:rsidR="00513F37" w14:paraId="30D479AF"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AB50FDE" w14:textId="77777777" w:rsidR="00513F37" w:rsidRDefault="00513F37">
            <w:r>
              <w:t>Mid-project progress report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2EA438" w14:textId="77777777" w:rsidR="00513F37" w:rsidRDefault="00513F37">
            <w:r>
              <w:t>2</w:t>
            </w:r>
          </w:p>
        </w:tc>
      </w:tr>
      <w:tr w:rsidR="00513F37" w14:paraId="4515C445"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24D0DCE" w14:textId="77777777" w:rsidR="00513F37" w:rsidRDefault="00513F37">
            <w:r>
              <w:t>Reflection section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11792DE" w14:textId="77777777" w:rsidR="00513F37" w:rsidRDefault="00513F37">
            <w:r>
              <w:t>4</w:t>
            </w:r>
          </w:p>
        </w:tc>
      </w:tr>
      <w:tr w:rsidR="00513F37" w14:paraId="7B48F661"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1765CD" w14:textId="77777777" w:rsidR="00513F37" w:rsidRDefault="00513F37">
            <w:r>
              <w:t>Weekly Progress Log (inside the submission file)</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A96866" w14:textId="77777777" w:rsidR="00513F37" w:rsidRDefault="00513F37">
            <w:r>
              <w:t>Pass / Fail</w:t>
            </w:r>
          </w:p>
        </w:tc>
      </w:tr>
      <w:tr w:rsidR="00513F37" w14:paraId="43B5587A" w14:textId="77777777" w:rsidTr="00513F37">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3920D42F" w14:textId="77777777" w:rsidR="00513F37" w:rsidRDefault="00513F37">
            <w:r>
              <w:rPr>
                <w:b/>
                <w:bCs/>
              </w:rPr>
              <w:t>Total</w:t>
            </w:r>
          </w:p>
        </w:tc>
        <w:tc>
          <w:tcPr>
            <w:tcW w:w="18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3B78ED1C" w14:textId="77777777" w:rsidR="00513F37" w:rsidRDefault="00513F37">
            <w:r>
              <w:rPr>
                <w:b/>
                <w:bCs/>
              </w:rPr>
              <w:t>20</w:t>
            </w:r>
          </w:p>
        </w:tc>
      </w:tr>
    </w:tbl>
    <w:p w14:paraId="6046E457" w14:textId="77777777" w:rsidR="00513F37" w:rsidRPr="00513F37" w:rsidRDefault="00513F37" w:rsidP="00513F37">
      <w:pPr>
        <w:spacing w:after="100" w:line="276" w:lineRule="auto"/>
        <w:ind w:left="480"/>
      </w:pPr>
    </w:p>
    <w:p w14:paraId="28023056" w14:textId="77777777" w:rsidR="00BF0455" w:rsidRDefault="00BF0455" w:rsidP="00BF0455">
      <w:pPr>
        <w:spacing w:after="100" w:line="276" w:lineRule="auto"/>
      </w:pPr>
    </w:p>
    <w:p w14:paraId="4963C1B6" w14:textId="77777777" w:rsidR="0019403A" w:rsidRDefault="0019403A" w:rsidP="00394974">
      <w:pPr>
        <w:spacing w:after="0" w:line="360" w:lineRule="auto"/>
        <w:jc w:val="both"/>
        <w:rPr>
          <w:rFonts w:ascii="Times New Roman" w:eastAsiaTheme="majorEastAsia" w:hAnsi="Times New Roman" w:cs="Times New Roman"/>
          <w:b/>
          <w:bCs/>
          <w:color w:val="000000" w:themeColor="text1"/>
          <w:sz w:val="36"/>
          <w:szCs w:val="36"/>
        </w:rPr>
      </w:pPr>
    </w:p>
    <w:p w14:paraId="50B36F61" w14:textId="77777777" w:rsidR="0019403A" w:rsidRDefault="0019403A" w:rsidP="0019403A">
      <w:pPr>
        <w:rPr>
          <w:rFonts w:ascii="Times New Roman" w:eastAsiaTheme="majorEastAsia" w:hAnsi="Times New Roman" w:cs="Times New Roman"/>
          <w:b/>
          <w:bCs/>
          <w:color w:val="000000" w:themeColor="text1"/>
          <w:sz w:val="36"/>
          <w:szCs w:val="36"/>
        </w:rPr>
      </w:pPr>
    </w:p>
    <w:sectPr w:rsidR="0019403A">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5995D" w14:textId="77777777" w:rsidR="0082494E" w:rsidRDefault="0082494E">
      <w:pPr>
        <w:spacing w:after="0" w:line="240" w:lineRule="auto"/>
      </w:pPr>
      <w:r>
        <w:separator/>
      </w:r>
    </w:p>
    <w:p w14:paraId="07994F31" w14:textId="77777777" w:rsidR="0082494E" w:rsidRDefault="0082494E"/>
    <w:p w14:paraId="1F7FCC71" w14:textId="77777777" w:rsidR="0082494E" w:rsidRDefault="0082494E"/>
  </w:endnote>
  <w:endnote w:type="continuationSeparator" w:id="0">
    <w:p w14:paraId="24908AF5" w14:textId="77777777" w:rsidR="0082494E" w:rsidRDefault="0082494E">
      <w:pPr>
        <w:spacing w:after="0" w:line="240" w:lineRule="auto"/>
      </w:pPr>
      <w:r>
        <w:continuationSeparator/>
      </w:r>
    </w:p>
    <w:p w14:paraId="582FA14F" w14:textId="77777777" w:rsidR="0082494E" w:rsidRDefault="0082494E"/>
    <w:p w14:paraId="364C3867" w14:textId="77777777" w:rsidR="0082494E" w:rsidRDefault="008249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D983" w14:textId="3D16C038" w:rsidR="004F777A" w:rsidRDefault="004F777A">
    <w:pPr>
      <w:pStyle w:val="Footer"/>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&#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7FD5" w14:textId="085A2328" w:rsidR="004F777A" w:rsidRDefault="004F777A">
    <w:pPr>
      <w:pStyle w:val="Footer"/>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&#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BEC7" w14:textId="72EB571E" w:rsidR="004F777A" w:rsidRDefault="004F777A">
    <w:pPr>
      <w:pStyle w:val="Footer"/>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fD8GA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4ucz8ZhdlScMKOlgX5n5LpGIxvh/LOw&#10;4Bu9Q8P+CUvZUJdzOlucVWR//O085IMGRDnroJ+cawics+abBj2z66s0DXqLHgw7GrtoTG/T6xDX&#10;h/aeIM0pfomR0QzJvhnN0lL7ComvwmsICS3xZs53o3nvBzXji0i1WsUkSMsIv9FbI0PpgGCA96V/&#10;FdacOfBg75FGhYnsHRVDbrjpzOrgQUjkKeA7oAnSggNZRvrOXyjo/lc/Zl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By&#10;4fD8GAIAADAEAAAOAAAAAAAAAAAAAAAAAC4CAABkcnMvZTJvRG9jLnhtbFBLAQItABQABgAIAAAA&#10;IQBDQnPO2QAAAAQBAAAPAAAAAAAAAAAAAAAAAHIEAABkcnMvZG93bnJldi54bWxQSwUGAAAAAAQA&#10;BADzAAAAeAUAAAAA&#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D3C8" w14:textId="3ABF2B0F" w:rsidR="004F777A" w:rsidRDefault="004F777A">
    <w:pPr>
      <w:pStyle w:val="Footer"/>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CC&#10;bnF0GAIAADAEAAAOAAAAAAAAAAAAAAAAAC4CAABkcnMvZTJvRG9jLnhtbFBLAQItABQABgAIAAAA&#10;IQBDQnPO2QAAAAQBAAAPAAAAAAAAAAAAAAAAAHIEAABkcnMvZG93bnJldi54bWxQSwUGAAAAAAQA&#10;BADzAAAAeAUAAAAA&#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0CE8" w14:textId="3BB5597D" w:rsidR="004F777A" w:rsidRDefault="004F777A">
    <w:pPr>
      <w:pStyle w:val="Footer"/>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d5Fw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wu0Mg6zo+KEGS0N9Dsj1zUa2Qjnn4UF&#10;3+gdGvZPWMqGupzT2eKsIvvjb+chHzQgylkH/eRcQ+CcNd806JldX6Vp0Fv0YNjR2EVjepteh7g+&#10;tPcEaU7xS4yMZkj2zWiWltpXSHwVXkNIaIk3c74bzXs/qBlfRKrVKiZBWkb4jd4aGUoHBAO8L/2r&#10;sObMgQd7jzQqTGTvqBhyw01nVgcPQiJPAd8BTZAWHMgy0nf+QkH3v/ox6/LRlz8B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NDN&#10;F3kXAgAAMAQAAA4AAAAAAAAAAAAAAAAALgIAAGRycy9lMm9Eb2MueG1sUEsBAi0AFAAGAAgAAAAh&#10;AENCc87ZAAAABAEAAA8AAAAAAAAAAAAAAAAAcQQAAGRycy9kb3ducmV2LnhtbFBLBQYAAAAABAAE&#10;APMAAAB3BQAAAAA=&#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DE4F1" w14:textId="261752F3" w:rsidR="004F777A" w:rsidRDefault="004F777A">
    <w:pPr>
      <w:pStyle w:val="Footer"/>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CBC&#10;lvEXAgAAMAQAAA4AAAAAAAAAAAAAAAAALgIAAGRycy9lMm9Eb2MueG1sUEsBAi0AFAAGAAgAAAAh&#10;AENCc87ZAAAABAEAAA8AAAAAAAAAAAAAAAAAcQQAAGRycy9kb3ducmV2LnhtbFBLBQYAAAAABAAE&#10;APMAAAB3BQAAAAA=&#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8DF74" w14:textId="77777777" w:rsidR="0082494E" w:rsidRDefault="0082494E">
      <w:pPr>
        <w:spacing w:after="0" w:line="240" w:lineRule="auto"/>
      </w:pPr>
      <w:r>
        <w:separator/>
      </w:r>
    </w:p>
    <w:p w14:paraId="3D410FED" w14:textId="77777777" w:rsidR="0082494E" w:rsidRDefault="0082494E"/>
    <w:p w14:paraId="040CC613" w14:textId="77777777" w:rsidR="0082494E" w:rsidRDefault="0082494E"/>
  </w:footnote>
  <w:footnote w:type="continuationSeparator" w:id="0">
    <w:p w14:paraId="1753CF2B" w14:textId="77777777" w:rsidR="0082494E" w:rsidRDefault="0082494E">
      <w:pPr>
        <w:spacing w:after="0" w:line="240" w:lineRule="auto"/>
      </w:pPr>
      <w:r>
        <w:continuationSeparator/>
      </w:r>
    </w:p>
    <w:p w14:paraId="053F62E4" w14:textId="77777777" w:rsidR="0082494E" w:rsidRDefault="0082494E"/>
    <w:p w14:paraId="6BC17621" w14:textId="77777777" w:rsidR="0082494E" w:rsidRDefault="008249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Header"/>
          </w:pPr>
        </w:p>
      </w:tc>
      <w:tc>
        <w:tcPr>
          <w:tcW w:w="288" w:type="dxa"/>
        </w:tcPr>
        <w:p w14:paraId="4BF90846" w14:textId="77777777" w:rsidR="00023848" w:rsidRDefault="00023848">
          <w:pPr>
            <w:pStyle w:val="Header"/>
          </w:pPr>
        </w:p>
      </w:tc>
      <w:tc>
        <w:tcPr>
          <w:tcW w:w="8424" w:type="dxa"/>
          <w:shd w:val="clear" w:color="auto" w:fill="000000" w:themeFill="text1"/>
        </w:tcPr>
        <w:p w14:paraId="2BBF4809" w14:textId="77777777" w:rsidR="00023848" w:rsidRDefault="00023848">
          <w:pPr>
            <w:pStyle w:val="Header"/>
          </w:pPr>
        </w:p>
      </w:tc>
    </w:tr>
  </w:tbl>
  <w:p w14:paraId="545C9042" w14:textId="77777777" w:rsidR="00023848" w:rsidRDefault="00023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36D573D5"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EE33D2">
            <w:rPr>
              <w:noProof/>
            </w:rPr>
            <w:instrText>Project Rubric (Total: 20 marks)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EE33D2">
            <w:rPr>
              <w:noProof/>
            </w:rPr>
            <w:instrText>Project Rubric (Total: 20 marks)</w:instrText>
          </w:r>
          <w:r>
            <w:rPr>
              <w:noProof/>
            </w:rPr>
            <w:fldChar w:fldCharType="end"/>
          </w:r>
          <w:r>
            <w:instrText xml:space="preserve"> </w:instrText>
          </w:r>
          <w:r>
            <w:fldChar w:fldCharType="separate"/>
          </w:r>
          <w:r w:rsidR="00EE33D2">
            <w:rPr>
              <w:noProof/>
            </w:rPr>
            <w:t xml:space="preserve">Project Rubric (Total: 20 marks)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39464B"/>
    <w:multiLevelType w:val="hybridMultilevel"/>
    <w:tmpl w:val="BD98E0FE"/>
    <w:lvl w:ilvl="0" w:tplc="3452A2C8">
      <w:start w:val="1"/>
      <w:numFmt w:val="bullet"/>
      <w:lvlText w:val="•"/>
      <w:lvlJc w:val="left"/>
      <w:pPr>
        <w:ind w:left="48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26"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14"/>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15"/>
  </w:num>
  <w:num w:numId="7" w16cid:durableId="1784687753">
    <w:abstractNumId w:val="2"/>
  </w:num>
  <w:num w:numId="8" w16cid:durableId="965701846">
    <w:abstractNumId w:val="7"/>
  </w:num>
  <w:num w:numId="9" w16cid:durableId="1233395845">
    <w:abstractNumId w:val="24"/>
  </w:num>
  <w:num w:numId="10" w16cid:durableId="1384332665">
    <w:abstractNumId w:val="3"/>
  </w:num>
  <w:num w:numId="11" w16cid:durableId="1659533643">
    <w:abstractNumId w:val="27"/>
  </w:num>
  <w:num w:numId="12" w16cid:durableId="1869294240">
    <w:abstractNumId w:val="6"/>
  </w:num>
  <w:num w:numId="13" w16cid:durableId="1811053636">
    <w:abstractNumId w:val="11"/>
  </w:num>
  <w:num w:numId="14" w16cid:durableId="784621160">
    <w:abstractNumId w:val="16"/>
  </w:num>
  <w:num w:numId="15" w16cid:durableId="355467779">
    <w:abstractNumId w:val="26"/>
  </w:num>
  <w:num w:numId="16" w16cid:durableId="1081219649">
    <w:abstractNumId w:val="17"/>
  </w:num>
  <w:num w:numId="17" w16cid:durableId="732968276">
    <w:abstractNumId w:val="10"/>
  </w:num>
  <w:num w:numId="18" w16cid:durableId="2122919960">
    <w:abstractNumId w:val="20"/>
  </w:num>
  <w:num w:numId="19" w16cid:durableId="37121728">
    <w:abstractNumId w:val="12"/>
  </w:num>
  <w:num w:numId="20" w16cid:durableId="872308263">
    <w:abstractNumId w:val="1"/>
  </w:num>
  <w:num w:numId="21" w16cid:durableId="1453938811">
    <w:abstractNumId w:val="9"/>
  </w:num>
  <w:num w:numId="22" w16cid:durableId="2094470250">
    <w:abstractNumId w:val="5"/>
  </w:num>
  <w:num w:numId="23" w16cid:durableId="1302923836">
    <w:abstractNumId w:val="13"/>
  </w:num>
  <w:num w:numId="24" w16cid:durableId="1646735605">
    <w:abstractNumId w:val="23"/>
  </w:num>
  <w:num w:numId="25" w16cid:durableId="983435734">
    <w:abstractNumId w:val="28"/>
  </w:num>
  <w:num w:numId="26" w16cid:durableId="1031151321">
    <w:abstractNumId w:val="18"/>
  </w:num>
  <w:num w:numId="27" w16cid:durableId="1916931996">
    <w:abstractNumId w:val="8"/>
  </w:num>
  <w:num w:numId="28" w16cid:durableId="90862503">
    <w:abstractNumId w:val="19"/>
  </w:num>
  <w:num w:numId="29" w16cid:durableId="1430008640">
    <w:abstractNumId w:val="4"/>
  </w:num>
  <w:num w:numId="30" w16cid:durableId="1004941932">
    <w:abstractNumId w:val="22"/>
  </w:num>
  <w:num w:numId="31" w16cid:durableId="254021342">
    <w:abstractNumId w:val="21"/>
  </w:num>
  <w:num w:numId="32" w16cid:durableId="1626039518">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30C6"/>
    <w:rsid w:val="00062252"/>
    <w:rsid w:val="00063E7E"/>
    <w:rsid w:val="000A2718"/>
    <w:rsid w:val="000B4882"/>
    <w:rsid w:val="000D1243"/>
    <w:rsid w:val="000D22A0"/>
    <w:rsid w:val="000D4C6B"/>
    <w:rsid w:val="000E2631"/>
    <w:rsid w:val="000E3EF6"/>
    <w:rsid w:val="000F1E1C"/>
    <w:rsid w:val="0012745A"/>
    <w:rsid w:val="001508E3"/>
    <w:rsid w:val="00153B1C"/>
    <w:rsid w:val="001779AF"/>
    <w:rsid w:val="00191B8A"/>
    <w:rsid w:val="0019403A"/>
    <w:rsid w:val="001960A4"/>
    <w:rsid w:val="001B1FCA"/>
    <w:rsid w:val="001B698D"/>
    <w:rsid w:val="001C53C3"/>
    <w:rsid w:val="001F4CA4"/>
    <w:rsid w:val="002027A1"/>
    <w:rsid w:val="00206680"/>
    <w:rsid w:val="00251D1B"/>
    <w:rsid w:val="0027269F"/>
    <w:rsid w:val="002B7A24"/>
    <w:rsid w:val="003028F6"/>
    <w:rsid w:val="00312460"/>
    <w:rsid w:val="003146CB"/>
    <w:rsid w:val="003250BF"/>
    <w:rsid w:val="00341020"/>
    <w:rsid w:val="003453DB"/>
    <w:rsid w:val="00350570"/>
    <w:rsid w:val="00353412"/>
    <w:rsid w:val="003562F8"/>
    <w:rsid w:val="00373F57"/>
    <w:rsid w:val="00392326"/>
    <w:rsid w:val="00393BE5"/>
    <w:rsid w:val="00394974"/>
    <w:rsid w:val="00394E75"/>
    <w:rsid w:val="003A7184"/>
    <w:rsid w:val="003C4083"/>
    <w:rsid w:val="003F7E62"/>
    <w:rsid w:val="00402BFC"/>
    <w:rsid w:val="00421550"/>
    <w:rsid w:val="0042578E"/>
    <w:rsid w:val="004408DF"/>
    <w:rsid w:val="00441B70"/>
    <w:rsid w:val="004620C0"/>
    <w:rsid w:val="00462A92"/>
    <w:rsid w:val="004840C2"/>
    <w:rsid w:val="00491C52"/>
    <w:rsid w:val="00496101"/>
    <w:rsid w:val="00497408"/>
    <w:rsid w:val="004B7324"/>
    <w:rsid w:val="004C58F7"/>
    <w:rsid w:val="004D2E64"/>
    <w:rsid w:val="004D73EE"/>
    <w:rsid w:val="004E7CBE"/>
    <w:rsid w:val="004F777A"/>
    <w:rsid w:val="00513F37"/>
    <w:rsid w:val="00517329"/>
    <w:rsid w:val="00521314"/>
    <w:rsid w:val="00542A84"/>
    <w:rsid w:val="005654C0"/>
    <w:rsid w:val="0058366B"/>
    <w:rsid w:val="0058689F"/>
    <w:rsid w:val="005A0D5D"/>
    <w:rsid w:val="005A2CB4"/>
    <w:rsid w:val="005B301B"/>
    <w:rsid w:val="005C3A69"/>
    <w:rsid w:val="005D1227"/>
    <w:rsid w:val="00612049"/>
    <w:rsid w:val="0062477A"/>
    <w:rsid w:val="006272BE"/>
    <w:rsid w:val="006301F4"/>
    <w:rsid w:val="00631BBD"/>
    <w:rsid w:val="00660AE8"/>
    <w:rsid w:val="00675688"/>
    <w:rsid w:val="006937FB"/>
    <w:rsid w:val="006A68D1"/>
    <w:rsid w:val="006B390A"/>
    <w:rsid w:val="006C507D"/>
    <w:rsid w:val="006D4BB0"/>
    <w:rsid w:val="006D608E"/>
    <w:rsid w:val="00702C07"/>
    <w:rsid w:val="0075090C"/>
    <w:rsid w:val="00750B31"/>
    <w:rsid w:val="00763FB6"/>
    <w:rsid w:val="00766492"/>
    <w:rsid w:val="0077027A"/>
    <w:rsid w:val="00783C35"/>
    <w:rsid w:val="00794C74"/>
    <w:rsid w:val="007B0981"/>
    <w:rsid w:val="007B3501"/>
    <w:rsid w:val="007E0D01"/>
    <w:rsid w:val="007E2442"/>
    <w:rsid w:val="007E33D4"/>
    <w:rsid w:val="007E5ACA"/>
    <w:rsid w:val="007F7DC6"/>
    <w:rsid w:val="00822BAC"/>
    <w:rsid w:val="0082494E"/>
    <w:rsid w:val="00831010"/>
    <w:rsid w:val="00850213"/>
    <w:rsid w:val="00850687"/>
    <w:rsid w:val="00871BBE"/>
    <w:rsid w:val="00886CC4"/>
    <w:rsid w:val="008900BA"/>
    <w:rsid w:val="008B67F8"/>
    <w:rsid w:val="008C453E"/>
    <w:rsid w:val="008D6493"/>
    <w:rsid w:val="008E245F"/>
    <w:rsid w:val="008F1BD3"/>
    <w:rsid w:val="008F4F46"/>
    <w:rsid w:val="00902578"/>
    <w:rsid w:val="00930D8D"/>
    <w:rsid w:val="00937F04"/>
    <w:rsid w:val="009565C2"/>
    <w:rsid w:val="00966585"/>
    <w:rsid w:val="00975C59"/>
    <w:rsid w:val="00977287"/>
    <w:rsid w:val="00982EEA"/>
    <w:rsid w:val="00986F59"/>
    <w:rsid w:val="00995543"/>
    <w:rsid w:val="009B0716"/>
    <w:rsid w:val="009C4FE7"/>
    <w:rsid w:val="009D1907"/>
    <w:rsid w:val="009D6F1F"/>
    <w:rsid w:val="009D7CF0"/>
    <w:rsid w:val="009F0B17"/>
    <w:rsid w:val="00A02E4B"/>
    <w:rsid w:val="00A24678"/>
    <w:rsid w:val="00A32274"/>
    <w:rsid w:val="00A424A0"/>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11159"/>
    <w:rsid w:val="00B4784E"/>
    <w:rsid w:val="00B53A65"/>
    <w:rsid w:val="00B57D74"/>
    <w:rsid w:val="00B757AC"/>
    <w:rsid w:val="00B81983"/>
    <w:rsid w:val="00B916D5"/>
    <w:rsid w:val="00B924E4"/>
    <w:rsid w:val="00B92CC5"/>
    <w:rsid w:val="00BB12BD"/>
    <w:rsid w:val="00BC778F"/>
    <w:rsid w:val="00BE498F"/>
    <w:rsid w:val="00BF0455"/>
    <w:rsid w:val="00BF3D56"/>
    <w:rsid w:val="00C00EF6"/>
    <w:rsid w:val="00C0328A"/>
    <w:rsid w:val="00C27B90"/>
    <w:rsid w:val="00C31584"/>
    <w:rsid w:val="00C32683"/>
    <w:rsid w:val="00C33C21"/>
    <w:rsid w:val="00C574A4"/>
    <w:rsid w:val="00C8382D"/>
    <w:rsid w:val="00CA0B02"/>
    <w:rsid w:val="00CB5E2C"/>
    <w:rsid w:val="00CC27FC"/>
    <w:rsid w:val="00CD4929"/>
    <w:rsid w:val="00CD7BE1"/>
    <w:rsid w:val="00CF052D"/>
    <w:rsid w:val="00D21851"/>
    <w:rsid w:val="00D277F8"/>
    <w:rsid w:val="00D27897"/>
    <w:rsid w:val="00D568E3"/>
    <w:rsid w:val="00D707B8"/>
    <w:rsid w:val="00D7388D"/>
    <w:rsid w:val="00D75802"/>
    <w:rsid w:val="00D9328B"/>
    <w:rsid w:val="00DD12F8"/>
    <w:rsid w:val="00DE230E"/>
    <w:rsid w:val="00E0235E"/>
    <w:rsid w:val="00E15976"/>
    <w:rsid w:val="00E27A4D"/>
    <w:rsid w:val="00E36FEB"/>
    <w:rsid w:val="00E500BB"/>
    <w:rsid w:val="00E51CCE"/>
    <w:rsid w:val="00E56E61"/>
    <w:rsid w:val="00E6480E"/>
    <w:rsid w:val="00E8497B"/>
    <w:rsid w:val="00EE33D2"/>
    <w:rsid w:val="00EF08D5"/>
    <w:rsid w:val="00EF7AF5"/>
    <w:rsid w:val="00F05724"/>
    <w:rsid w:val="00F12AC6"/>
    <w:rsid w:val="00F14B36"/>
    <w:rsid w:val="00F221FB"/>
    <w:rsid w:val="00F56DAE"/>
    <w:rsid w:val="00F6219A"/>
    <w:rsid w:val="00F63908"/>
    <w:rsid w:val="00F63FCE"/>
    <w:rsid w:val="00F77A72"/>
    <w:rsid w:val="00F84D59"/>
    <w:rsid w:val="00F854EF"/>
    <w:rsid w:val="00FB205F"/>
    <w:rsid w:val="00FB3FB6"/>
    <w:rsid w:val="00FC00A1"/>
    <w:rsid w:val="00FC41D8"/>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BodyText">
    <w:name w:val="Body Text"/>
    <w:basedOn w:val="Normal"/>
    <w:link w:val="BodyTextChar"/>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BodyTextChar">
    <w:name w:val="Body Text Char"/>
    <w:basedOn w:val="DefaultParagraphFont"/>
    <w:link w:val="BodyText"/>
    <w:uiPriority w:val="1"/>
    <w:rsid w:val="00023848"/>
    <w:rPr>
      <w:rFonts w:ascii="Cambria" w:eastAsia="Cambria" w:hAnsi="Cambria" w:cs="Cambria"/>
      <w:color w:val="auto"/>
      <w:sz w:val="24"/>
      <w:szCs w:val="24"/>
      <w:lang w:eastAsia="en-US"/>
    </w:rPr>
  </w:style>
  <w:style w:type="character" w:customStyle="1" w:styleId="Heading3Char">
    <w:name w:val="Heading 3 Char"/>
    <w:basedOn w:val="DefaultParagraphFont"/>
    <w:link w:val="Heading3"/>
    <w:uiPriority w:val="1"/>
    <w:semiHidden/>
    <w:rsid w:val="00CB5E2C"/>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E2631"/>
    <w:rsid w:val="001A231E"/>
    <w:rsid w:val="001A632E"/>
    <w:rsid w:val="00207E49"/>
    <w:rsid w:val="00324ACF"/>
    <w:rsid w:val="003363A3"/>
    <w:rsid w:val="00351A43"/>
    <w:rsid w:val="004A7EE6"/>
    <w:rsid w:val="00505371"/>
    <w:rsid w:val="005443A0"/>
    <w:rsid w:val="00553923"/>
    <w:rsid w:val="005654C0"/>
    <w:rsid w:val="0058366B"/>
    <w:rsid w:val="005A0D5D"/>
    <w:rsid w:val="005E024E"/>
    <w:rsid w:val="006400C0"/>
    <w:rsid w:val="00660EF5"/>
    <w:rsid w:val="00695677"/>
    <w:rsid w:val="006A64A4"/>
    <w:rsid w:val="008A4AE7"/>
    <w:rsid w:val="008C453E"/>
    <w:rsid w:val="00902777"/>
    <w:rsid w:val="00920ECF"/>
    <w:rsid w:val="00977680"/>
    <w:rsid w:val="009D1907"/>
    <w:rsid w:val="00A53609"/>
    <w:rsid w:val="00A63CB5"/>
    <w:rsid w:val="00A6711E"/>
    <w:rsid w:val="00AA2E3F"/>
    <w:rsid w:val="00AC3A9C"/>
    <w:rsid w:val="00AE64A2"/>
    <w:rsid w:val="00B4602D"/>
    <w:rsid w:val="00C346F5"/>
    <w:rsid w:val="00C40158"/>
    <w:rsid w:val="00C711DA"/>
    <w:rsid w:val="00C77297"/>
    <w:rsid w:val="00C82562"/>
    <w:rsid w:val="00CC6F9F"/>
    <w:rsid w:val="00D248BA"/>
    <w:rsid w:val="00D56FB7"/>
    <w:rsid w:val="00E552F8"/>
    <w:rsid w:val="00EF7AF5"/>
    <w:rsid w:val="00F03AA6"/>
    <w:rsid w:val="00F076B8"/>
    <w:rsid w:val="00F712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TotalTime>
  <Pages>7</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منير سحيلان منير ال صادر</cp:lastModifiedBy>
  <cp:revision>3</cp:revision>
  <cp:lastPrinted>2022-02-16T16:04:00Z</cp:lastPrinted>
  <dcterms:created xsi:type="dcterms:W3CDTF">2026-07-09T17:47:00Z</dcterms:created>
  <dcterms:modified xsi:type="dcterms:W3CDTF">2026-07-09T17:48:00Z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